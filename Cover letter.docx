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A9C6" w14:textId="3E8BB1D7" w:rsidR="00D077E9" w:rsidRDefault="009B7EF8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7A491F46" wp14:editId="4FA68483">
            <wp:simplePos x="0" y="0"/>
            <wp:positionH relativeFrom="page">
              <wp:align>left</wp:align>
            </wp:positionH>
            <wp:positionV relativeFrom="page">
              <wp:posOffset>-2977613</wp:posOffset>
            </wp:positionV>
            <wp:extent cx="7743092" cy="10781348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743092" cy="10781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86"/>
      </w:tblGrid>
      <w:tr w:rsidR="00881DCA" w14:paraId="51013837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E2E054B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E8DC3C7" wp14:editId="6210994C">
                      <wp:extent cx="3991708" cy="1676400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91708" cy="1676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37981C" w14:textId="74E247B4" w:rsidR="00D077E9" w:rsidRPr="00881DCA" w:rsidRDefault="009B60D0" w:rsidP="009B60D0">
                                  <w:pPr>
                                    <w:pStyle w:val="Title"/>
                                    <w:spacing w:after="0" w:line="276" w:lineRule="auto"/>
                                    <w:rPr>
                                      <w:rFonts w:ascii="Times New Roman" w:hAnsi="Times New Roman" w:cs="Times New Roman"/>
                                      <w:sz w:val="50"/>
                                      <w:szCs w:val="50"/>
                                    </w:rPr>
                                  </w:pPr>
                                  <w:r w:rsidRPr="00881DCA">
                                    <w:rPr>
                                      <w:rFonts w:ascii="Times New Roman" w:hAnsi="Times New Roman" w:cs="Times New Roman"/>
                                      <w:sz w:val="50"/>
                                      <w:szCs w:val="50"/>
                                    </w:rPr>
                                    <w:t>Big Data Analysis of</w:t>
                                  </w:r>
                                  <w:r w:rsidRPr="00881DCA">
                                    <w:rPr>
                                      <w:rFonts w:ascii="Times New Roman" w:hAnsi="Times New Roman" w:cs="Times New Roman"/>
                                      <w:sz w:val="50"/>
                                      <w:szCs w:val="50"/>
                                    </w:rPr>
                                    <w:t xml:space="preserve"> </w:t>
                                  </w:r>
                                  <w:r w:rsidRPr="00881DCA">
                                    <w:rPr>
                                      <w:rFonts w:ascii="Times New Roman" w:hAnsi="Times New Roman" w:cs="Times New Roman"/>
                                      <w:sz w:val="50"/>
                                      <w:szCs w:val="50"/>
                                    </w:rPr>
                                    <w:t>Adelaide Public Transport and Climate Trends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E8DC3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314.3pt;height:1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" filled="f" stroked="f" strokeweight=".5pt">
                      <v:textbox>
                        <w:txbxContent>
                          <w:p w14:paraId="4637981C" w14:textId="74E247B4" w:rsidR="00D077E9" w:rsidRPr="00881DCA" w:rsidRDefault="009B60D0" w:rsidP="009B60D0">
                            <w:pPr>
                              <w:pStyle w:val="Title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50"/>
                                <w:szCs w:val="50"/>
                              </w:rPr>
                            </w:pPr>
                            <w:r w:rsidRPr="00881DCA">
                              <w:rPr>
                                <w:rFonts w:ascii="Times New Roman" w:hAnsi="Times New Roman" w:cs="Times New Roman"/>
                                <w:sz w:val="50"/>
                                <w:szCs w:val="50"/>
                              </w:rPr>
                              <w:t>Big Data Analysis of</w:t>
                            </w:r>
                            <w:r w:rsidRPr="00881DCA">
                              <w:rPr>
                                <w:rFonts w:ascii="Times New Roman" w:hAnsi="Times New Roman" w:cs="Times New Roman"/>
                                <w:sz w:val="50"/>
                                <w:szCs w:val="50"/>
                              </w:rPr>
                              <w:t xml:space="preserve"> </w:t>
                            </w:r>
                            <w:r w:rsidRPr="00881DCA">
                              <w:rPr>
                                <w:rFonts w:ascii="Times New Roman" w:hAnsi="Times New Roman" w:cs="Times New Roman"/>
                                <w:sz w:val="50"/>
                                <w:szCs w:val="50"/>
                              </w:rPr>
                              <w:t>Adelaide Public Transport and Climate Trends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68E0276" w14:textId="6ED534EA" w:rsidR="00D077E9" w:rsidRDefault="00881DCA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45BE4F4" wp14:editId="546B2680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EF04B1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881DCA" w14:paraId="5D9AA54B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6D67D88" w14:textId="0CD8441A" w:rsidR="00D077E9" w:rsidRDefault="00D077E9" w:rsidP="00D077E9">
            <w:pPr>
              <w:rPr>
                <w:noProof/>
              </w:rPr>
            </w:pPr>
          </w:p>
        </w:tc>
      </w:tr>
      <w:tr w:rsidR="00881DCA" w14:paraId="5A29196B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D8B9511C6D1043728F94569109FF25D4"/>
              </w:placeholder>
              <w15:appearance w15:val="hidden"/>
            </w:sdtPr>
            <w:sdtEndPr/>
            <w:sdtContent>
              <w:p w14:paraId="10C414C0" w14:textId="77777777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9B60D0">
                  <w:rPr>
                    <w:rStyle w:val="SubtitleChar"/>
                    <w:b w:val="0"/>
                    <w:noProof/>
                  </w:rPr>
                  <w:t>August 17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4D5CCFCF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31065FF" wp14:editId="77259484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FC7C5C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7C9D0BAA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2FD5864C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3940A46F" w14:textId="4AF5E7A2" w:rsidR="00D077E9" w:rsidRDefault="00D077E9" w:rsidP="00D077E9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A9933160A65241D7AAF3B6004779193F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9B60D0">
                  <w:t>Tisha Radia</w:t>
                </w:r>
              </w:sdtContent>
            </w:sdt>
          </w:p>
          <w:p w14:paraId="7FF0F662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75C0F59C" w14:textId="457898D3" w:rsidR="00D077E9" w:rsidRDefault="00D077E9">
      <w:pPr>
        <w:spacing w:after="200"/>
      </w:pPr>
      <w:r w:rsidRPr="00D967AC">
        <w:rPr>
          <w:noProof/>
        </w:rPr>
        <w:drawing>
          <wp:anchor distT="0" distB="0" distL="114300" distR="114300" simplePos="0" relativeHeight="251661312" behindDoc="0" locked="0" layoutInCell="1" allowOverlap="1" wp14:anchorId="77BF8496" wp14:editId="7D019D95">
            <wp:simplePos x="0" y="0"/>
            <wp:positionH relativeFrom="column">
              <wp:posOffset>5265746</wp:posOffset>
            </wp:positionH>
            <wp:positionV relativeFrom="paragraph">
              <wp:posOffset>7456659</wp:posOffset>
            </wp:positionV>
            <wp:extent cx="1746738" cy="1342230"/>
            <wp:effectExtent l="0" t="0" r="0" b="0"/>
            <wp:wrapNone/>
            <wp:docPr id="12" name="Graphic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738" cy="134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C91924" wp14:editId="46D6478E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F0108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83E562" wp14:editId="5003AF6D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B7C111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</w:p>
    <w:sectPr w:rsidR="00D077E9" w:rsidSect="00DF027C">
      <w:headerReference w:type="default" r:id="rId9"/>
      <w:footerReference w:type="default" r:id="rId10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A70B" w14:textId="77777777" w:rsidR="009B60D0" w:rsidRDefault="009B60D0">
      <w:r>
        <w:separator/>
      </w:r>
    </w:p>
    <w:p w14:paraId="38943780" w14:textId="77777777" w:rsidR="009B60D0" w:rsidRDefault="009B60D0"/>
  </w:endnote>
  <w:endnote w:type="continuationSeparator" w:id="0">
    <w:p w14:paraId="15F0146C" w14:textId="77777777" w:rsidR="009B60D0" w:rsidRDefault="009B60D0">
      <w:r>
        <w:continuationSeparator/>
      </w:r>
    </w:p>
    <w:p w14:paraId="364C340C" w14:textId="77777777" w:rsidR="009B60D0" w:rsidRDefault="009B60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B24B84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07C0BA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2060" w14:textId="77777777" w:rsidR="009B60D0" w:rsidRDefault="009B60D0">
      <w:r>
        <w:separator/>
      </w:r>
    </w:p>
    <w:p w14:paraId="3F76B693" w14:textId="77777777" w:rsidR="009B60D0" w:rsidRDefault="009B60D0"/>
  </w:footnote>
  <w:footnote w:type="continuationSeparator" w:id="0">
    <w:p w14:paraId="68A36935" w14:textId="77777777" w:rsidR="009B60D0" w:rsidRDefault="009B60D0">
      <w:r>
        <w:continuationSeparator/>
      </w:r>
    </w:p>
    <w:p w14:paraId="60080BF7" w14:textId="77777777" w:rsidR="009B60D0" w:rsidRDefault="009B60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1EF9F140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CF2F04F" w14:textId="77777777" w:rsidR="00D077E9" w:rsidRDefault="00D077E9">
          <w:pPr>
            <w:pStyle w:val="Header"/>
          </w:pPr>
        </w:p>
      </w:tc>
    </w:tr>
  </w:tbl>
  <w:p w14:paraId="75A8E2F6" w14:textId="77777777" w:rsidR="00D077E9" w:rsidRDefault="00D077E9" w:rsidP="00D0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D0"/>
    <w:rsid w:val="0002482E"/>
    <w:rsid w:val="00050324"/>
    <w:rsid w:val="000A0150"/>
    <w:rsid w:val="000A1EAF"/>
    <w:rsid w:val="000E63C9"/>
    <w:rsid w:val="000F4BC7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81DCA"/>
    <w:rsid w:val="008B1FEE"/>
    <w:rsid w:val="00903C32"/>
    <w:rsid w:val="00916B16"/>
    <w:rsid w:val="009173B9"/>
    <w:rsid w:val="0093335D"/>
    <w:rsid w:val="0093613E"/>
    <w:rsid w:val="00943026"/>
    <w:rsid w:val="00966B81"/>
    <w:rsid w:val="009B60D0"/>
    <w:rsid w:val="009B7EF8"/>
    <w:rsid w:val="009C7720"/>
    <w:rsid w:val="00A23AFA"/>
    <w:rsid w:val="00A31B3E"/>
    <w:rsid w:val="00A532F3"/>
    <w:rsid w:val="00A8489E"/>
    <w:rsid w:val="00AC29F3"/>
    <w:rsid w:val="00B231E5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C4072"/>
  <w15:docId w15:val="{A55A82A2-CA65-4083-9A01-9691284E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sha\AppData\Local\Microsoft\Office\16.0\DTS\en-IN%7b4B4E5B6F-7E0B-46E5-A199-29D6A1D3C782%7d\%7b4A918887-D4C8-4375-9411-E043FC3D3C4D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B9511C6D1043728F94569109FF2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11588-63A8-47DC-9154-87873CD883E2}"/>
      </w:docPartPr>
      <w:docPartBody>
        <w:p w:rsidR="00802A9A" w:rsidRDefault="00802A9A">
          <w:pPr>
            <w:pStyle w:val="D8B9511C6D1043728F94569109FF25D4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August 17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A9933160A65241D7AAF3B60047791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589A9-6D85-4355-A9D3-3E8AE9575B31}"/>
      </w:docPartPr>
      <w:docPartBody>
        <w:p w:rsidR="00802A9A" w:rsidRDefault="00802A9A">
          <w:pPr>
            <w:pStyle w:val="A9933160A65241D7AAF3B6004779193F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9A"/>
    <w:rsid w:val="000A1EAF"/>
    <w:rsid w:val="0080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:lang w:val="en-US" w:eastAsia="en-US"/>
      <w14:ligatures w14:val="none"/>
    </w:rPr>
  </w:style>
  <w:style w:type="paragraph" w:customStyle="1" w:styleId="D8B9511C6D1043728F94569109FF25D4">
    <w:name w:val="D8B9511C6D1043728F94569109FF25D4"/>
  </w:style>
  <w:style w:type="paragraph" w:customStyle="1" w:styleId="D01BE2EF36A24CDABCCBA5B15416B8B8">
    <w:name w:val="D01BE2EF36A24CDABCCBA5B15416B8B8"/>
  </w:style>
  <w:style w:type="paragraph" w:customStyle="1" w:styleId="A9933160A65241D7AAF3B6004779193F">
    <w:name w:val="A9933160A65241D7AAF3B6004779193F"/>
  </w:style>
  <w:style w:type="paragraph" w:customStyle="1" w:styleId="8DF420D69AFB4A3CAD483715E6656501">
    <w:name w:val="8DF420D69AFB4A3CAD483715E6656501"/>
  </w:style>
  <w:style w:type="paragraph" w:customStyle="1" w:styleId="CA7D660742914E9C9963F9185E8ACC56">
    <w:name w:val="CA7D660742914E9C9963F9185E8ACC56"/>
  </w:style>
  <w:style w:type="paragraph" w:customStyle="1" w:styleId="2CD2F1FC5B0F431FA6762B88B81B41B8">
    <w:name w:val="2CD2F1FC5B0F431FA6762B88B81B41B8"/>
  </w:style>
  <w:style w:type="paragraph" w:customStyle="1" w:styleId="4B114BA6254A4495970D63A9459421D5">
    <w:name w:val="4B114BA6254A4495970D63A9459421D5"/>
  </w:style>
  <w:style w:type="paragraph" w:customStyle="1" w:styleId="76A2AFD2D79B4D479558C3FC5B80841B">
    <w:name w:val="76A2AFD2D79B4D479558C3FC5B8084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Tisha Radia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{4A918887-D4C8-4375-9411-E043FC3D3C4D}tf16392850_win32</Template>
  <TotalTime>38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Tisha</dc:creator>
  <cp:keywords/>
  <cp:lastModifiedBy>Tisha Radia</cp:lastModifiedBy>
  <cp:revision>1</cp:revision>
  <cp:lastPrinted>2006-08-01T17:47:00Z</cp:lastPrinted>
  <dcterms:created xsi:type="dcterms:W3CDTF">2025-08-17T09:14:00Z</dcterms:created>
  <dcterms:modified xsi:type="dcterms:W3CDTF">2025-08-17T09:52:00Z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